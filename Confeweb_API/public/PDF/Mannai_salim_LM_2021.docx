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8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Tableau de disposition"/>
      </w:tblPr>
      <w:tblGrid>
        <w:gridCol w:w="720"/>
        <w:gridCol w:w="631"/>
        <w:gridCol w:w="2313"/>
        <w:gridCol w:w="424"/>
        <w:gridCol w:w="4462"/>
        <w:gridCol w:w="2430"/>
      </w:tblGrid>
      <w:tr w:rsidR="00E77B5E" w:rsidRPr="00CA0F77" w14:paraId="3AA06DD7" w14:textId="77777777" w:rsidTr="00942B63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33A66C80" w14:textId="08EE203D" w:rsidR="00E77B5E" w:rsidRPr="00CA0F77" w:rsidRDefault="00E77B5E" w:rsidP="00AE68A8"/>
        </w:tc>
        <w:tc>
          <w:tcPr>
            <w:tcW w:w="424" w:type="dxa"/>
            <w:vMerge w:val="restart"/>
            <w:tcBorders>
              <w:bottom w:val="nil"/>
            </w:tcBorders>
          </w:tcPr>
          <w:p w14:paraId="129D48B0" w14:textId="77777777" w:rsidR="00E77B5E" w:rsidRPr="00CA0F77" w:rsidRDefault="00E77B5E" w:rsidP="00AE68A8"/>
        </w:tc>
        <w:tc>
          <w:tcPr>
            <w:tcW w:w="6892" w:type="dxa"/>
            <w:gridSpan w:val="2"/>
            <w:tcBorders>
              <w:bottom w:val="nil"/>
            </w:tcBorders>
          </w:tcPr>
          <w:p w14:paraId="031D9DB8" w14:textId="77777777" w:rsidR="002B6781" w:rsidRDefault="00942B63" w:rsidP="002B6781">
            <w:pPr>
              <w:pStyle w:val="Titre"/>
            </w:pPr>
            <w:r>
              <w:t>S</w:t>
            </w:r>
            <w:r w:rsidR="00AF02A9">
              <w:t>e</w:t>
            </w:r>
            <w:r>
              <w:t>lim</w:t>
            </w:r>
            <w:r w:rsidR="002B6781">
              <w:t xml:space="preserve"> </w:t>
            </w:r>
            <w:r>
              <w:t>MANNAI</w:t>
            </w:r>
            <w:r w:rsidR="002B6781">
              <w:t xml:space="preserve">                  </w:t>
            </w:r>
          </w:p>
          <w:p w14:paraId="36FA47C7" w14:textId="26F3B65C" w:rsidR="00E77B5E" w:rsidRPr="00CA0F77" w:rsidRDefault="002B6781" w:rsidP="002B6781">
            <w:pPr>
              <w:pStyle w:val="Titre"/>
            </w:pPr>
            <w:r>
              <w:t xml:space="preserve">                                        </w:t>
            </w:r>
            <w:r w:rsidRPr="002B6781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 xml:space="preserve">Faite à </w:t>
            </w:r>
            <w:r w:rsidR="00026B8C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Tunis</w:t>
            </w:r>
            <w:r w:rsidRPr="002B6781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 xml:space="preserve">, </w:t>
            </w:r>
            <w:r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le</w:t>
            </w:r>
            <w:r w:rsidRPr="002B6781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 xml:space="preserve"> </w:t>
            </w:r>
            <w:r w:rsidR="009D6636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14</w:t>
            </w:r>
            <w:r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/</w:t>
            </w:r>
            <w:r w:rsidR="00E53418"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09</w:t>
            </w:r>
            <w:r>
              <w:rPr>
                <w:rFonts w:asciiTheme="minorHAnsi" w:hAnsiTheme="minorHAnsi" w:cstheme="minorHAnsi"/>
                <w:b w:val="0"/>
                <w:bCs w:val="0"/>
                <w:color w:val="0D0D0D" w:themeColor="text1" w:themeTint="F2"/>
                <w:spacing w:val="-6"/>
                <w:sz w:val="22"/>
                <w:szCs w:val="22"/>
                <w:shd w:val="clear" w:color="auto" w:fill="FFFFFF"/>
              </w:rPr>
              <w:t>/2021.</w:t>
            </w:r>
          </w:p>
        </w:tc>
      </w:tr>
      <w:tr w:rsidR="00E77B5E" w:rsidRPr="00CA0F77" w14:paraId="474C45BB" w14:textId="77777777" w:rsidTr="005B1561">
        <w:trPr>
          <w:trHeight w:val="956"/>
        </w:trPr>
        <w:tc>
          <w:tcPr>
            <w:tcW w:w="3664" w:type="dxa"/>
            <w:gridSpan w:val="3"/>
            <w:vMerge/>
          </w:tcPr>
          <w:p w14:paraId="37A2B510" w14:textId="77777777" w:rsidR="00E77B5E" w:rsidRPr="00CA0F77" w:rsidRDefault="00E77B5E" w:rsidP="00AE68A8"/>
        </w:tc>
        <w:tc>
          <w:tcPr>
            <w:tcW w:w="424" w:type="dxa"/>
            <w:vMerge/>
          </w:tcPr>
          <w:p w14:paraId="7808E620" w14:textId="77777777" w:rsidR="00E77B5E" w:rsidRPr="00CA0F77" w:rsidRDefault="00E77B5E" w:rsidP="00AE68A8"/>
        </w:tc>
        <w:tc>
          <w:tcPr>
            <w:tcW w:w="4462" w:type="dxa"/>
            <w:vAlign w:val="bottom"/>
          </w:tcPr>
          <w:p w14:paraId="598007D8" w14:textId="0CA246CB" w:rsidR="00DD2682" w:rsidRDefault="00DD2682" w:rsidP="00DD2682">
            <w:pPr>
              <w:spacing w:after="200" w:line="276" w:lineRule="auto"/>
              <w:rPr>
                <w:rFonts w:eastAsia="Calibri"/>
              </w:rPr>
            </w:pPr>
            <w:r w:rsidRPr="0059527C">
              <w:rPr>
                <w:rFonts w:eastAsia="Calibri"/>
              </w:rPr>
              <w:t>PJ : Curriculum Vitae</w:t>
            </w:r>
          </w:p>
          <w:p w14:paraId="24E73791" w14:textId="5D771374" w:rsidR="00E77B5E" w:rsidRPr="00DD2682" w:rsidRDefault="00DD2682" w:rsidP="00DD2682">
            <w:pPr>
              <w:spacing w:after="200" w:line="276" w:lineRule="auto"/>
              <w:rPr>
                <w:rFonts w:eastAsia="Calibri"/>
              </w:rPr>
            </w:pPr>
            <w:r w:rsidRPr="00DD2682">
              <w:rPr>
                <w:rFonts w:eastAsia="Calibri"/>
              </w:rPr>
              <w:t xml:space="preserve">Objet : </w:t>
            </w:r>
            <w:r w:rsidR="006C4AE9" w:rsidRPr="00DD2682">
              <w:rPr>
                <w:rFonts w:eastAsia="Calibri"/>
              </w:rPr>
              <w:t>Candidature, poste</w:t>
            </w:r>
            <w:r w:rsidR="001A71F6">
              <w:rPr>
                <w:rFonts w:eastAsia="Calibri"/>
              </w:rPr>
              <w:t xml:space="preserve"> ingénieur</w:t>
            </w:r>
          </w:p>
        </w:tc>
        <w:tc>
          <w:tcPr>
            <w:tcW w:w="2430" w:type="dxa"/>
            <w:vAlign w:val="bottom"/>
          </w:tcPr>
          <w:p w14:paraId="49D9E5A8" w14:textId="56608632" w:rsidR="00E77B5E" w:rsidRPr="00CA0F77" w:rsidRDefault="00E77B5E" w:rsidP="009B591F">
            <w:pPr>
              <w:pStyle w:val="Contact"/>
            </w:pPr>
          </w:p>
        </w:tc>
      </w:tr>
      <w:tr w:rsidR="00E77B5E" w:rsidRPr="00CA0F77" w14:paraId="1CC72045" w14:textId="77777777" w:rsidTr="00942B63">
        <w:trPr>
          <w:trHeight w:val="705"/>
        </w:trPr>
        <w:tc>
          <w:tcPr>
            <w:tcW w:w="3664" w:type="dxa"/>
            <w:gridSpan w:val="3"/>
            <w:vMerge/>
          </w:tcPr>
          <w:p w14:paraId="541BFFC2" w14:textId="77777777" w:rsidR="00E77B5E" w:rsidRPr="00CA0F77" w:rsidRDefault="00E77B5E" w:rsidP="00AE68A8"/>
        </w:tc>
        <w:tc>
          <w:tcPr>
            <w:tcW w:w="424" w:type="dxa"/>
            <w:vMerge/>
          </w:tcPr>
          <w:p w14:paraId="512F93BC" w14:textId="77777777" w:rsidR="00E77B5E" w:rsidRPr="00CA0F77" w:rsidRDefault="00E77B5E" w:rsidP="00AE68A8"/>
        </w:tc>
        <w:tc>
          <w:tcPr>
            <w:tcW w:w="6892" w:type="dxa"/>
            <w:gridSpan w:val="2"/>
            <w:vMerge w:val="restart"/>
          </w:tcPr>
          <w:p w14:paraId="3767188B" w14:textId="77777777" w:rsidR="005B1561" w:rsidRDefault="005B1561" w:rsidP="009B591F">
            <w:pPr>
              <w:pStyle w:val="Titre1"/>
              <w:rPr>
                <w:lang w:bidi="fr-FR"/>
              </w:rPr>
            </w:pPr>
          </w:p>
          <w:p w14:paraId="194D46E1" w14:textId="092555EE" w:rsidR="005B1561" w:rsidRPr="005B1561" w:rsidRDefault="00E77B5E" w:rsidP="005B1561">
            <w:pPr>
              <w:pStyle w:val="Titre1"/>
              <w:rPr>
                <w:lang w:bidi="fr-FR"/>
              </w:rPr>
            </w:pPr>
            <w:r w:rsidRPr="00CA0F77">
              <w:rPr>
                <w:lang w:bidi="fr-FR"/>
              </w:rPr>
              <w:t>Madame/Monsieur,</w:t>
            </w:r>
          </w:p>
          <w:p w14:paraId="54C7F59F" w14:textId="1C05FCD6" w:rsidR="002B6781" w:rsidRDefault="002B6781" w:rsidP="00942B63">
            <w:pPr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</w:pP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De formation </w:t>
            </w:r>
            <w:r w:rsidR="00C90433" w:rsidRPr="00C90433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sciences l'informatique </w:t>
            </w: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depuis</w:t>
            </w:r>
            <w:r w:rsidR="00AA6568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201</w:t>
            </w:r>
            <w:r w:rsidR="00C90433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5</w:t>
            </w: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, je suis vivement intéressé</w:t>
            </w:r>
            <w:r w:rsidR="009701B8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</w:t>
            </w:r>
            <w:r w:rsidR="00091C3E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par</w:t>
            </w:r>
            <w:r w:rsidR="003E1A9B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="009D663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Sofrecom</w:t>
            </w:r>
            <w:r w:rsidR="00E53418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 </w:t>
            </w:r>
            <w:r w:rsidR="00305333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et par </w:t>
            </w:r>
            <w:r w:rsidR="00C04966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votre </w:t>
            </w:r>
            <w:r w:rsidR="00F84FA2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domaine </w:t>
            </w:r>
            <w:r w:rsidR="00F84FA2"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dont</w:t>
            </w: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le secteur d'activités correspond parfaitement à mes centres d’intérêt ainsi qu’à mon domaine de compétences. En effet,</w:t>
            </w:r>
            <w:r w:rsidR="008B6FD4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le développement web et </w:t>
            </w:r>
            <w:r w:rsidR="00BC032F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mobile, la</w:t>
            </w:r>
            <w:r w:rsidR="008B6FD4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sécurité informatique et </w:t>
            </w:r>
            <w:r w:rsidR="00B6218A" w:rsidRPr="00B6218A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la télécommunication </w:t>
            </w:r>
            <w:r w:rsidR="00BC032F"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sont</w:t>
            </w: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des domaines dans lesquels j'ai acquis une solide expérience au cours de mon cursus scolaire. </w:t>
            </w:r>
          </w:p>
          <w:p w14:paraId="3E12C321" w14:textId="24126DEC" w:rsidR="00403DF5" w:rsidRDefault="002B6781" w:rsidP="00AA6568"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C’est donc tout naturellement que je viens vous proposer ma candidature pour </w:t>
            </w:r>
            <w:r w:rsidR="006D3B26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l</w:t>
            </w:r>
            <w:r w:rsidR="000B7A3D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e</w:t>
            </w:r>
            <w:r w:rsidRPr="002B6781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 xml:space="preserve"> poste</w:t>
            </w:r>
            <w:r w:rsidR="007A724A">
              <w:rPr>
                <w:rFonts w:asciiTheme="minorHAnsi" w:hAnsiTheme="minorHAnsi" w:cstheme="minorHAnsi"/>
                <w:color w:val="0D0D0D" w:themeColor="text1" w:themeTint="F2"/>
                <w:shd w:val="clear" w:color="auto" w:fill="FFFFFF"/>
              </w:rPr>
              <w:t> </w:t>
            </w:r>
            <w:r w:rsidR="007A724A">
              <w:t>:</w:t>
            </w:r>
            <w:r w:rsidR="007A724A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</w:t>
            </w:r>
            <w:r w:rsidR="00AA7F1F">
              <w:rPr>
                <w:rFonts w:ascii="Segoe UI" w:hAnsi="Segoe UI" w:cs="Segoe UI"/>
                <w:sz w:val="21"/>
                <w:szCs w:val="21"/>
              </w:rPr>
              <w:t> </w:t>
            </w:r>
            <w:r w:rsidR="009D6636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ingénieurs en développement</w:t>
            </w:r>
            <w:r w:rsidR="00403DF5">
              <w:t>.</w:t>
            </w:r>
          </w:p>
          <w:p w14:paraId="3995E15A" w14:textId="0F515411" w:rsidR="005B1561" w:rsidRDefault="002B6781" w:rsidP="00AA6568">
            <w:pPr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</w:pPr>
            <w:r w:rsidRPr="002B6781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  <w:shd w:val="clear" w:color="auto" w:fill="FFFFFF"/>
              </w:rPr>
              <w:t>Dynamique, rigoureux et polyvalent, je tiens à vous assurer de ma motivation et de mon profond désir de collaborer avec votre entreprise et de contribuer à construire de grands projets avec vous</w:t>
            </w:r>
            <w:r w:rsidR="005F02C5" w:rsidRPr="005F02C5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  <w:shd w:val="clear" w:color="auto" w:fill="FFFFFF"/>
              </w:rPr>
              <w:t>.</w:t>
            </w:r>
            <w:r w:rsidR="005B1561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  <w:shd w:val="clear" w:color="auto" w:fill="FFFFFF"/>
              </w:rPr>
              <w:t xml:space="preserve"> </w:t>
            </w:r>
            <w:r w:rsidR="005B1561" w:rsidRPr="005B1561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  <w:t>Sociable et à l’écoute, je sais m’adapter à une situation en place et pourrais ainsi m’intégrer sans le moindre problème à votre équipe.</w:t>
            </w:r>
          </w:p>
          <w:p w14:paraId="62709C97" w14:textId="77777777" w:rsidR="00B431F7" w:rsidRDefault="00AA6568" w:rsidP="00B431F7">
            <w:pPr>
              <w:pStyle w:val="Formuledepolitesse"/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</w:pPr>
            <w:r w:rsidRPr="00AA6568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  <w:t xml:space="preserve">Je vous remercie vivement de l’attention que vous porterez à cette demande. Pour entrevoir une partie de mon travail, je vous invite à consulter mon curriculum vitae et me tiens à votre disposition pour un entretien. </w:t>
            </w:r>
          </w:p>
          <w:p w14:paraId="0732A57C" w14:textId="3FC778C3" w:rsidR="00AA6568" w:rsidRDefault="00AA6568" w:rsidP="00B431F7">
            <w:pPr>
              <w:pStyle w:val="Formuledepolitesse"/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</w:pPr>
            <w:r w:rsidRPr="00AA6568"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  <w:t>Dans l’attente de votre réponse, je vous prie d’agréer, Madame, Monsieur, l’expression de mon plus profond respect.</w:t>
            </w:r>
          </w:p>
          <w:p w14:paraId="1CB1BB1D" w14:textId="77777777" w:rsidR="00B431F7" w:rsidRPr="00B431F7" w:rsidRDefault="00B431F7" w:rsidP="00B431F7">
            <w:pPr>
              <w:pStyle w:val="Formuledepolitesse"/>
              <w:rPr>
                <w:rFonts w:asciiTheme="minorHAnsi" w:hAnsiTheme="minorHAnsi" w:cstheme="minorHAnsi"/>
                <w:color w:val="0D0D0D" w:themeColor="text1" w:themeTint="F2"/>
                <w:sz w:val="21"/>
                <w:szCs w:val="21"/>
              </w:rPr>
            </w:pPr>
          </w:p>
          <w:p w14:paraId="3029069E" w14:textId="0D891357" w:rsidR="00E77B5E" w:rsidRDefault="005F02C5" w:rsidP="00AE68A8">
            <w:r>
              <w:t>MANNAI S</w:t>
            </w:r>
            <w:r w:rsidR="00874A5F">
              <w:t>e</w:t>
            </w:r>
            <w:r>
              <w:t>lim</w:t>
            </w:r>
          </w:p>
          <w:p w14:paraId="1D428A7A" w14:textId="24D75733" w:rsidR="005F02C5" w:rsidRPr="00CA0F77" w:rsidRDefault="005F02C5" w:rsidP="007546B4">
            <w:r>
              <w:rPr>
                <w:noProof/>
              </w:rPr>
              <w:drawing>
                <wp:inline distT="0" distB="0" distL="0" distR="0" wp14:anchorId="7438F925" wp14:editId="622BDF60">
                  <wp:extent cx="1053776" cy="513715"/>
                  <wp:effectExtent l="0" t="0" r="0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329" cy="53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B5E" w:rsidRPr="00CA0F77" w14:paraId="1D6AFAC8" w14:textId="77777777" w:rsidTr="00942B63">
        <w:trPr>
          <w:trHeight w:val="1164"/>
        </w:trPr>
        <w:tc>
          <w:tcPr>
            <w:tcW w:w="720" w:type="dxa"/>
          </w:tcPr>
          <w:p w14:paraId="1E2DC884" w14:textId="77777777" w:rsidR="00E77B5E" w:rsidRPr="00CA0F77" w:rsidRDefault="00E77B5E" w:rsidP="00AE68A8"/>
        </w:tc>
        <w:tc>
          <w:tcPr>
            <w:tcW w:w="2944" w:type="dxa"/>
            <w:gridSpan w:val="2"/>
          </w:tcPr>
          <w:p w14:paraId="5D723470" w14:textId="77777777" w:rsidR="00E77B5E" w:rsidRPr="00CA0F77" w:rsidRDefault="00E77B5E" w:rsidP="00AE68A8"/>
        </w:tc>
        <w:tc>
          <w:tcPr>
            <w:tcW w:w="424" w:type="dxa"/>
            <w:vMerge/>
          </w:tcPr>
          <w:p w14:paraId="01528748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561C796C" w14:textId="77777777" w:rsidR="00E77B5E" w:rsidRPr="00CA0F77" w:rsidRDefault="00E77B5E" w:rsidP="00AE68A8"/>
        </w:tc>
      </w:tr>
      <w:tr w:rsidR="00E77B5E" w:rsidRPr="00CA0F77" w14:paraId="055400FC" w14:textId="77777777" w:rsidTr="00942B63">
        <w:trPr>
          <w:trHeight w:val="543"/>
        </w:trPr>
        <w:tc>
          <w:tcPr>
            <w:tcW w:w="720" w:type="dxa"/>
          </w:tcPr>
          <w:p w14:paraId="2C2381BB" w14:textId="77777777" w:rsidR="00E77B5E" w:rsidRPr="00CA0F77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934A9D0" w14:textId="77777777" w:rsidR="00E77B5E" w:rsidRPr="00CA0F77" w:rsidRDefault="00E77B5E" w:rsidP="00CC1E8B">
            <w:pPr>
              <w:pStyle w:val="Contact"/>
            </w:pPr>
            <w:r w:rsidRPr="00CA0F77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5C790D05" wp14:editId="2AF56DA2">
                      <wp:extent cx="337185" cy="333375"/>
                      <wp:effectExtent l="0" t="0" r="5715" b="9525"/>
                      <wp:docPr id="21" name="Groupe 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7F2C80" id="Groupe 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76C5ADA" w14:textId="77777777" w:rsidR="00942B63" w:rsidRDefault="00942B63" w:rsidP="00942B63">
            <w:pPr>
              <w:pStyle w:val="Informations"/>
            </w:pPr>
            <w:r>
              <w:t>Nebeur 7110</w:t>
            </w:r>
          </w:p>
          <w:p w14:paraId="19BE4C00" w14:textId="2384598E" w:rsidR="00E77B5E" w:rsidRPr="00CA0F77" w:rsidRDefault="00942B63" w:rsidP="00942B63">
            <w:pPr>
              <w:pStyle w:val="Informations"/>
            </w:pPr>
            <w:r>
              <w:t>Kef, Tunisie</w:t>
            </w:r>
          </w:p>
        </w:tc>
        <w:tc>
          <w:tcPr>
            <w:tcW w:w="424" w:type="dxa"/>
            <w:vMerge/>
          </w:tcPr>
          <w:p w14:paraId="3476582B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3B213DFE" w14:textId="77777777" w:rsidR="00E77B5E" w:rsidRPr="00CA0F77" w:rsidRDefault="00E77B5E" w:rsidP="00AE68A8"/>
        </w:tc>
      </w:tr>
      <w:tr w:rsidR="00E77B5E" w:rsidRPr="00CA0F77" w14:paraId="77B82BCA" w14:textId="77777777" w:rsidTr="00942B63">
        <w:trPr>
          <w:trHeight w:val="183"/>
        </w:trPr>
        <w:tc>
          <w:tcPr>
            <w:tcW w:w="720" w:type="dxa"/>
          </w:tcPr>
          <w:p w14:paraId="02B67082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2944" w:type="dxa"/>
            <w:gridSpan w:val="2"/>
            <w:vAlign w:val="center"/>
          </w:tcPr>
          <w:p w14:paraId="2C06DE1B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424" w:type="dxa"/>
            <w:vMerge/>
          </w:tcPr>
          <w:p w14:paraId="1E83721A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33BD1415" w14:textId="77777777" w:rsidR="00E77B5E" w:rsidRPr="00CA0F77" w:rsidRDefault="00E77B5E" w:rsidP="00AE68A8"/>
        </w:tc>
      </w:tr>
      <w:tr w:rsidR="00E77B5E" w:rsidRPr="00CA0F77" w14:paraId="523256FD" w14:textId="77777777" w:rsidTr="00942B63">
        <w:trPr>
          <w:trHeight w:val="624"/>
        </w:trPr>
        <w:tc>
          <w:tcPr>
            <w:tcW w:w="720" w:type="dxa"/>
          </w:tcPr>
          <w:p w14:paraId="6F74CD21" w14:textId="77777777" w:rsidR="00E77B5E" w:rsidRPr="00CA0F77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EEE68CA" w14:textId="77777777" w:rsidR="00E77B5E" w:rsidRPr="00CA0F77" w:rsidRDefault="00E77B5E" w:rsidP="00CC1E8B">
            <w:pPr>
              <w:pStyle w:val="Contact"/>
            </w:pPr>
            <w:r w:rsidRPr="00CA0F77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247B9A26" wp14:editId="34D5636B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953E10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B370CB0" w14:textId="2AD35B68" w:rsidR="00E77B5E" w:rsidRPr="00CA0F77" w:rsidRDefault="00942B63" w:rsidP="00AE68A8">
            <w:pPr>
              <w:pStyle w:val="Informations"/>
            </w:pPr>
            <w:r>
              <w:t>+216 25288133</w:t>
            </w:r>
          </w:p>
        </w:tc>
        <w:tc>
          <w:tcPr>
            <w:tcW w:w="424" w:type="dxa"/>
            <w:vMerge/>
          </w:tcPr>
          <w:p w14:paraId="19EE86CB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6EB5DED4" w14:textId="77777777" w:rsidR="00E77B5E" w:rsidRPr="00CA0F77" w:rsidRDefault="00E77B5E" w:rsidP="00AE68A8"/>
        </w:tc>
      </w:tr>
      <w:tr w:rsidR="00E77B5E" w:rsidRPr="00CA0F77" w14:paraId="3F9C9E7B" w14:textId="77777777" w:rsidTr="00942B63">
        <w:trPr>
          <w:trHeight w:val="183"/>
        </w:trPr>
        <w:tc>
          <w:tcPr>
            <w:tcW w:w="720" w:type="dxa"/>
          </w:tcPr>
          <w:p w14:paraId="703FF802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2944" w:type="dxa"/>
            <w:gridSpan w:val="2"/>
            <w:vAlign w:val="center"/>
          </w:tcPr>
          <w:p w14:paraId="611A453C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424" w:type="dxa"/>
            <w:vMerge/>
          </w:tcPr>
          <w:p w14:paraId="47DEE6D6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4D4A89FD" w14:textId="77777777" w:rsidR="00E77B5E" w:rsidRPr="00CA0F77" w:rsidRDefault="00E77B5E" w:rsidP="00AE68A8"/>
        </w:tc>
      </w:tr>
      <w:tr w:rsidR="00E77B5E" w:rsidRPr="00CA0F77" w14:paraId="0DC65FFF" w14:textId="77777777" w:rsidTr="00942B63">
        <w:trPr>
          <w:trHeight w:val="633"/>
        </w:trPr>
        <w:tc>
          <w:tcPr>
            <w:tcW w:w="720" w:type="dxa"/>
          </w:tcPr>
          <w:p w14:paraId="767899EA" w14:textId="77777777" w:rsidR="00E77B5E" w:rsidRPr="00CA0F77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BB59FEB" w14:textId="77777777" w:rsidR="00E77B5E" w:rsidRPr="00CA0F77" w:rsidRDefault="00E77B5E" w:rsidP="00CC1E8B">
            <w:pPr>
              <w:pStyle w:val="Contact"/>
            </w:pPr>
            <w:r w:rsidRPr="00CA0F77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7953E1E0" wp14:editId="220D3EB2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827848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dmzrsq04oKDVXL2HQAxooCQlTi1HMNoyNyVGVEwJ3W7KtNk&#10;o+xSW+8Yg6YmGvMZv5ZDDluykYMHXHUZ24UcMpEEq4OI11c1cSLPwSGr2HytiAjCwtCufmkynLKe&#10;YwLlnNWL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N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1C4C23A" w14:textId="78B1BC09" w:rsidR="00E77B5E" w:rsidRPr="00CA0F77" w:rsidRDefault="00AF02A9" w:rsidP="00AE68A8">
            <w:pPr>
              <w:pStyle w:val="Informations"/>
            </w:pPr>
            <w:r>
              <w:t>m</w:t>
            </w:r>
            <w:r w:rsidR="00942B63">
              <w:t>annai</w:t>
            </w:r>
            <w:r>
              <w:t>.</w:t>
            </w:r>
            <w:r w:rsidR="00942B63">
              <w:t>selim@gmail.com</w:t>
            </w:r>
          </w:p>
        </w:tc>
        <w:tc>
          <w:tcPr>
            <w:tcW w:w="424" w:type="dxa"/>
            <w:vMerge/>
          </w:tcPr>
          <w:p w14:paraId="045C0C55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5A51C383" w14:textId="77777777" w:rsidR="00E77B5E" w:rsidRPr="00CA0F77" w:rsidRDefault="00E77B5E" w:rsidP="00AE68A8"/>
        </w:tc>
      </w:tr>
      <w:tr w:rsidR="00E77B5E" w:rsidRPr="00CA0F77" w14:paraId="67905AE7" w14:textId="77777777" w:rsidTr="00942B63">
        <w:trPr>
          <w:trHeight w:val="174"/>
        </w:trPr>
        <w:tc>
          <w:tcPr>
            <w:tcW w:w="720" w:type="dxa"/>
          </w:tcPr>
          <w:p w14:paraId="0E5D603A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2944" w:type="dxa"/>
            <w:gridSpan w:val="2"/>
            <w:vAlign w:val="center"/>
          </w:tcPr>
          <w:p w14:paraId="2F415974" w14:textId="77777777" w:rsidR="00E77B5E" w:rsidRPr="00CA0F77" w:rsidRDefault="00E77B5E" w:rsidP="00AE68A8">
            <w:pPr>
              <w:pStyle w:val="Sansinterligne"/>
            </w:pPr>
          </w:p>
        </w:tc>
        <w:tc>
          <w:tcPr>
            <w:tcW w:w="424" w:type="dxa"/>
            <w:vMerge/>
          </w:tcPr>
          <w:p w14:paraId="79117C72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2EE0224B" w14:textId="77777777" w:rsidR="00E77B5E" w:rsidRPr="00CA0F77" w:rsidRDefault="00E77B5E" w:rsidP="00AE68A8"/>
        </w:tc>
      </w:tr>
      <w:tr w:rsidR="00E77B5E" w:rsidRPr="00CA0F77" w14:paraId="1D3FC5AD" w14:textId="77777777" w:rsidTr="00942B63">
        <w:trPr>
          <w:trHeight w:val="633"/>
        </w:trPr>
        <w:tc>
          <w:tcPr>
            <w:tcW w:w="720" w:type="dxa"/>
          </w:tcPr>
          <w:p w14:paraId="27FC50F2" w14:textId="77777777" w:rsidR="00E77B5E" w:rsidRPr="00CA0F77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5BA2584" w14:textId="77777777" w:rsidR="00E77B5E" w:rsidRPr="00CA0F77" w:rsidRDefault="00E77B5E" w:rsidP="00CC1E8B">
            <w:pPr>
              <w:pStyle w:val="Contact"/>
            </w:pPr>
            <w:r w:rsidRPr="00CA0F77">
              <w:rPr>
                <w:noProof/>
                <w:lang w:bidi="fr-FR"/>
              </w:rPr>
              <mc:AlternateContent>
                <mc:Choice Requires="wpg">
                  <w:drawing>
                    <wp:inline distT="0" distB="0" distL="0" distR="0" wp14:anchorId="712AF0ED" wp14:editId="1769B221">
                      <wp:extent cx="338455" cy="346075"/>
                      <wp:effectExtent l="0" t="0" r="4445" b="0"/>
                      <wp:docPr id="23" name="Groupe 23" descr="icône de site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e libre : Forme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 36" descr="icône de site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271AD" id="Groupe 23" o:spid="_x0000_s1026" alt="icône de site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6" o:spid="_x0000_s1028" type="#_x0000_t75" alt="icône de site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ône de site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13DE503" w14:textId="728C57DF" w:rsidR="00E77B5E" w:rsidRPr="00CA0F77" w:rsidRDefault="00942B63" w:rsidP="00AE68A8">
            <w:pPr>
              <w:pStyle w:val="Informations"/>
            </w:pPr>
            <w:r w:rsidRPr="00942B63">
              <w:t>mannai-portfolio.epizy.com</w:t>
            </w:r>
          </w:p>
        </w:tc>
        <w:tc>
          <w:tcPr>
            <w:tcW w:w="424" w:type="dxa"/>
            <w:vMerge/>
          </w:tcPr>
          <w:p w14:paraId="5E87766F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0DD77212" w14:textId="77777777" w:rsidR="00E77B5E" w:rsidRPr="00CA0F77" w:rsidRDefault="00E77B5E" w:rsidP="00AE68A8"/>
        </w:tc>
      </w:tr>
      <w:tr w:rsidR="00E77B5E" w:rsidRPr="00CA0F77" w14:paraId="2DCA679F" w14:textId="77777777" w:rsidTr="00942B63">
        <w:trPr>
          <w:trHeight w:val="2448"/>
        </w:trPr>
        <w:tc>
          <w:tcPr>
            <w:tcW w:w="720" w:type="dxa"/>
          </w:tcPr>
          <w:p w14:paraId="328F4CF9" w14:textId="77777777" w:rsidR="00E77B5E" w:rsidRPr="00CA0F77" w:rsidRDefault="00E77B5E" w:rsidP="00AE68A8"/>
        </w:tc>
        <w:tc>
          <w:tcPr>
            <w:tcW w:w="2944" w:type="dxa"/>
            <w:gridSpan w:val="2"/>
          </w:tcPr>
          <w:p w14:paraId="3E88BF1A" w14:textId="77777777" w:rsidR="00E77B5E" w:rsidRPr="00CA0F77" w:rsidRDefault="00E77B5E" w:rsidP="00AE68A8"/>
        </w:tc>
        <w:tc>
          <w:tcPr>
            <w:tcW w:w="424" w:type="dxa"/>
          </w:tcPr>
          <w:p w14:paraId="1F182FB3" w14:textId="77777777" w:rsidR="00E77B5E" w:rsidRPr="00CA0F77" w:rsidRDefault="00E77B5E" w:rsidP="00AE68A8"/>
        </w:tc>
        <w:tc>
          <w:tcPr>
            <w:tcW w:w="6892" w:type="dxa"/>
            <w:gridSpan w:val="2"/>
            <w:vMerge/>
          </w:tcPr>
          <w:p w14:paraId="7DEAA50A" w14:textId="77777777" w:rsidR="00E77B5E" w:rsidRPr="00CA0F77" w:rsidRDefault="00E77B5E" w:rsidP="00AE68A8"/>
        </w:tc>
      </w:tr>
    </w:tbl>
    <w:p w14:paraId="48F60352" w14:textId="5B39514D" w:rsidR="007F5B63" w:rsidRPr="00E755A9" w:rsidRDefault="007F5B63" w:rsidP="00E755A9">
      <w:pPr>
        <w:rPr>
          <w:b/>
          <w:bCs/>
          <w:sz w:val="2"/>
          <w:szCs w:val="2"/>
        </w:rPr>
      </w:pPr>
    </w:p>
    <w:sectPr w:rsidR="007F5B63" w:rsidRPr="00E755A9" w:rsidSect="00CA0F77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B9EA6" w14:textId="77777777" w:rsidR="00D30015" w:rsidRDefault="00D30015" w:rsidP="00590471">
      <w:r>
        <w:separator/>
      </w:r>
    </w:p>
  </w:endnote>
  <w:endnote w:type="continuationSeparator" w:id="0">
    <w:p w14:paraId="3D91536B" w14:textId="77777777" w:rsidR="00D30015" w:rsidRDefault="00D3001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AAB9C" w14:textId="77777777" w:rsidR="00D30015" w:rsidRDefault="00D30015" w:rsidP="00590471">
      <w:r>
        <w:separator/>
      </w:r>
    </w:p>
  </w:footnote>
  <w:footnote w:type="continuationSeparator" w:id="0">
    <w:p w14:paraId="6EAF2AF6" w14:textId="77777777" w:rsidR="00D30015" w:rsidRDefault="00D3001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DC807" w14:textId="0794E39E" w:rsidR="00776E57" w:rsidRPr="00FB564B" w:rsidRDefault="00776E57" w:rsidP="00060042">
    <w:pPr>
      <w:pStyle w:val="Corpsdetexte"/>
    </w:pPr>
    <w:r w:rsidRPr="00FB564B">
      <w:rPr>
        <w:noProof/>
        <w:lang w:bidi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14C4479" wp14:editId="55EB985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e 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e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3" name="Forme libre : Forme 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49A0BC9" id="Groupe 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X8QGT3dHs0a6PUnwQq1fFV&#10;IJ5g4ll0w4el/iS8qdzeAqEG4h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l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XlCYGngSLR5FgeUCqigYlE5VgeJsfygFIRDUwk&#10;KsfyMDmWh3IsIbB6QTmWh8mxPKBUahuYHMtDOZYQeFVQJJocy0M5lhB4GigSTY7loRxLCDwNFIkm&#10;x/JQjiUElgbKsTxMjuWhHEsIPA0UiSbH8lCOJQSeBopEk2N5KMcSAk8DRaLJsTyUYwmBp4Ei0eRY&#10;HsqxhMDR4KkcSwi8DIRjeZocy1M5lhB4Gsjs/DQ5lqdyLCHwNJDZ+WlyLE/lWELgaSB+4tPkWJ7K&#10;sYTA00D8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">
              <v:group id="Groupe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Pr="00FB564B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689244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3E69334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0B8154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0D57E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BD8F100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3E07B64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42EF0E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0D0BB02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725A2C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76210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C06618A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5D50F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8C6F0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63"/>
    <w:rsid w:val="00023D1F"/>
    <w:rsid w:val="00026B8C"/>
    <w:rsid w:val="00037F98"/>
    <w:rsid w:val="0004575C"/>
    <w:rsid w:val="00055B72"/>
    <w:rsid w:val="00056355"/>
    <w:rsid w:val="00060042"/>
    <w:rsid w:val="0008685D"/>
    <w:rsid w:val="00091C3E"/>
    <w:rsid w:val="0009403B"/>
    <w:rsid w:val="000B7A3D"/>
    <w:rsid w:val="000F4A19"/>
    <w:rsid w:val="00112FD7"/>
    <w:rsid w:val="001253DD"/>
    <w:rsid w:val="00132328"/>
    <w:rsid w:val="001439E2"/>
    <w:rsid w:val="00150ABD"/>
    <w:rsid w:val="00195578"/>
    <w:rsid w:val="001A71F6"/>
    <w:rsid w:val="001C61D9"/>
    <w:rsid w:val="001D7273"/>
    <w:rsid w:val="00210286"/>
    <w:rsid w:val="00222466"/>
    <w:rsid w:val="00236632"/>
    <w:rsid w:val="00271C2F"/>
    <w:rsid w:val="00272D09"/>
    <w:rsid w:val="0029260E"/>
    <w:rsid w:val="002965DA"/>
    <w:rsid w:val="002A36FD"/>
    <w:rsid w:val="002B4549"/>
    <w:rsid w:val="002B6781"/>
    <w:rsid w:val="002D128A"/>
    <w:rsid w:val="002E0A87"/>
    <w:rsid w:val="00303BB4"/>
    <w:rsid w:val="00305333"/>
    <w:rsid w:val="003064CF"/>
    <w:rsid w:val="00310F17"/>
    <w:rsid w:val="00330F37"/>
    <w:rsid w:val="003326CB"/>
    <w:rsid w:val="00360D50"/>
    <w:rsid w:val="00376291"/>
    <w:rsid w:val="003763B9"/>
    <w:rsid w:val="00380FD1"/>
    <w:rsid w:val="00383D02"/>
    <w:rsid w:val="00384CE1"/>
    <w:rsid w:val="003B4D86"/>
    <w:rsid w:val="003E1A9B"/>
    <w:rsid w:val="003E591F"/>
    <w:rsid w:val="00403DF5"/>
    <w:rsid w:val="00426E47"/>
    <w:rsid w:val="00434C47"/>
    <w:rsid w:val="00460F83"/>
    <w:rsid w:val="0048410A"/>
    <w:rsid w:val="00495249"/>
    <w:rsid w:val="004A5366"/>
    <w:rsid w:val="004B6BC8"/>
    <w:rsid w:val="004C3896"/>
    <w:rsid w:val="004C7718"/>
    <w:rsid w:val="004D1644"/>
    <w:rsid w:val="004E158A"/>
    <w:rsid w:val="004E4444"/>
    <w:rsid w:val="004E6CDA"/>
    <w:rsid w:val="004F2095"/>
    <w:rsid w:val="004F6465"/>
    <w:rsid w:val="004F6BEF"/>
    <w:rsid w:val="00507095"/>
    <w:rsid w:val="005471D7"/>
    <w:rsid w:val="00565C77"/>
    <w:rsid w:val="0056708E"/>
    <w:rsid w:val="005801E5"/>
    <w:rsid w:val="00584FD7"/>
    <w:rsid w:val="00590471"/>
    <w:rsid w:val="005B1561"/>
    <w:rsid w:val="005C6DA4"/>
    <w:rsid w:val="005D01FA"/>
    <w:rsid w:val="005D45DC"/>
    <w:rsid w:val="005F02C5"/>
    <w:rsid w:val="006073A2"/>
    <w:rsid w:val="0065439D"/>
    <w:rsid w:val="00654EA9"/>
    <w:rsid w:val="00655659"/>
    <w:rsid w:val="00664E02"/>
    <w:rsid w:val="006716D8"/>
    <w:rsid w:val="00687A18"/>
    <w:rsid w:val="006920F0"/>
    <w:rsid w:val="006B1269"/>
    <w:rsid w:val="006B5479"/>
    <w:rsid w:val="006C020C"/>
    <w:rsid w:val="006C4AE9"/>
    <w:rsid w:val="006D3B26"/>
    <w:rsid w:val="006D79A8"/>
    <w:rsid w:val="007030E1"/>
    <w:rsid w:val="00706012"/>
    <w:rsid w:val="007546B4"/>
    <w:rsid w:val="007575B6"/>
    <w:rsid w:val="00763C5A"/>
    <w:rsid w:val="00776E57"/>
    <w:rsid w:val="007911B2"/>
    <w:rsid w:val="007A724A"/>
    <w:rsid w:val="007C1270"/>
    <w:rsid w:val="007C7656"/>
    <w:rsid w:val="007E58C8"/>
    <w:rsid w:val="007E5C00"/>
    <w:rsid w:val="007F1F44"/>
    <w:rsid w:val="007F5B63"/>
    <w:rsid w:val="00803A0A"/>
    <w:rsid w:val="00815AC6"/>
    <w:rsid w:val="00846CB9"/>
    <w:rsid w:val="00874A16"/>
    <w:rsid w:val="00874A5F"/>
    <w:rsid w:val="008A0806"/>
    <w:rsid w:val="008A1E6E"/>
    <w:rsid w:val="008B108C"/>
    <w:rsid w:val="008B6FD4"/>
    <w:rsid w:val="008C2CFC"/>
    <w:rsid w:val="00942B63"/>
    <w:rsid w:val="009475DC"/>
    <w:rsid w:val="0095584A"/>
    <w:rsid w:val="009635E0"/>
    <w:rsid w:val="00967B93"/>
    <w:rsid w:val="009701B8"/>
    <w:rsid w:val="00971CBC"/>
    <w:rsid w:val="00983E74"/>
    <w:rsid w:val="009B591F"/>
    <w:rsid w:val="009D6636"/>
    <w:rsid w:val="009E4E88"/>
    <w:rsid w:val="009E5102"/>
    <w:rsid w:val="009F3536"/>
    <w:rsid w:val="00A06E29"/>
    <w:rsid w:val="00A31B16"/>
    <w:rsid w:val="00A43FA3"/>
    <w:rsid w:val="00A729E7"/>
    <w:rsid w:val="00A8114E"/>
    <w:rsid w:val="00A849EA"/>
    <w:rsid w:val="00A865DE"/>
    <w:rsid w:val="00AA6568"/>
    <w:rsid w:val="00AA7F1F"/>
    <w:rsid w:val="00AE68A8"/>
    <w:rsid w:val="00AE72F5"/>
    <w:rsid w:val="00AF02A9"/>
    <w:rsid w:val="00B071BF"/>
    <w:rsid w:val="00B16C39"/>
    <w:rsid w:val="00B431F7"/>
    <w:rsid w:val="00B57FB3"/>
    <w:rsid w:val="00B6218A"/>
    <w:rsid w:val="00B6466C"/>
    <w:rsid w:val="00B70430"/>
    <w:rsid w:val="00B76CDA"/>
    <w:rsid w:val="00B979C9"/>
    <w:rsid w:val="00BA4311"/>
    <w:rsid w:val="00BB7C68"/>
    <w:rsid w:val="00BC032F"/>
    <w:rsid w:val="00C04966"/>
    <w:rsid w:val="00C14078"/>
    <w:rsid w:val="00C262B8"/>
    <w:rsid w:val="00C26D25"/>
    <w:rsid w:val="00C27915"/>
    <w:rsid w:val="00C37EF7"/>
    <w:rsid w:val="00C54053"/>
    <w:rsid w:val="00C83A18"/>
    <w:rsid w:val="00C90433"/>
    <w:rsid w:val="00CA0F77"/>
    <w:rsid w:val="00CB5930"/>
    <w:rsid w:val="00CC1E8B"/>
    <w:rsid w:val="00CC37F6"/>
    <w:rsid w:val="00CD2321"/>
    <w:rsid w:val="00CE1E3D"/>
    <w:rsid w:val="00D053FA"/>
    <w:rsid w:val="00D06AAF"/>
    <w:rsid w:val="00D1064B"/>
    <w:rsid w:val="00D158DC"/>
    <w:rsid w:val="00D26515"/>
    <w:rsid w:val="00D30015"/>
    <w:rsid w:val="00D320ED"/>
    <w:rsid w:val="00D64E7D"/>
    <w:rsid w:val="00D930A2"/>
    <w:rsid w:val="00DA4B4A"/>
    <w:rsid w:val="00DD2682"/>
    <w:rsid w:val="00DD7798"/>
    <w:rsid w:val="00E064E0"/>
    <w:rsid w:val="00E13372"/>
    <w:rsid w:val="00E26AED"/>
    <w:rsid w:val="00E27178"/>
    <w:rsid w:val="00E30CB8"/>
    <w:rsid w:val="00E53418"/>
    <w:rsid w:val="00E5578F"/>
    <w:rsid w:val="00E73AB8"/>
    <w:rsid w:val="00E755A9"/>
    <w:rsid w:val="00E77B5E"/>
    <w:rsid w:val="00E90A60"/>
    <w:rsid w:val="00ED2BFF"/>
    <w:rsid w:val="00ED47F7"/>
    <w:rsid w:val="00EE7E09"/>
    <w:rsid w:val="00F0223C"/>
    <w:rsid w:val="00F158F2"/>
    <w:rsid w:val="00F3235D"/>
    <w:rsid w:val="00F46961"/>
    <w:rsid w:val="00F509FC"/>
    <w:rsid w:val="00F84FA2"/>
    <w:rsid w:val="00F878BD"/>
    <w:rsid w:val="00FB564B"/>
    <w:rsid w:val="00FB5762"/>
    <w:rsid w:val="00FD24DA"/>
    <w:rsid w:val="00FD5085"/>
    <w:rsid w:val="00FE7401"/>
    <w:rsid w:val="00FE79D1"/>
    <w:rsid w:val="00FF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47B72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B564B"/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FB564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rsid w:val="00FB564B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564B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564B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564B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564B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564B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564B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564B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FB564B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FB564B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FB564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FB564B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FB564B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FB564B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FB564B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FB564B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FB564B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FB56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564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FB564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FB564B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Corpsdetexte"/>
    <w:uiPriority w:val="1"/>
    <w:semiHidden/>
    <w:qFormat/>
    <w:rsid w:val="00FB564B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FB564B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FB564B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FB564B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FB564B"/>
    <w:rPr>
      <w:rFonts w:ascii="Calibri" w:hAnsi="Calibri" w:cs="Calibri"/>
    </w:rPr>
  </w:style>
  <w:style w:type="paragraph" w:styleId="Sansinterligne">
    <w:name w:val="No Spacing"/>
    <w:basedOn w:val="Normal"/>
    <w:uiPriority w:val="1"/>
    <w:rsid w:val="00FB564B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">
    <w:name w:val="Contact"/>
    <w:basedOn w:val="Normal"/>
    <w:link w:val="Caractredecontact"/>
    <w:uiPriority w:val="1"/>
    <w:qFormat/>
    <w:rsid w:val="00FB564B"/>
    <w:pPr>
      <w:spacing w:after="0"/>
    </w:pPr>
  </w:style>
  <w:style w:type="paragraph" w:styleId="Formuledepolitesse">
    <w:name w:val="Closing"/>
    <w:basedOn w:val="Normal"/>
    <w:link w:val="FormuledepolitesseCar"/>
    <w:uiPriority w:val="99"/>
    <w:qFormat/>
    <w:rsid w:val="00FB564B"/>
    <w:pPr>
      <w:spacing w:before="480" w:after="0"/>
    </w:pPr>
  </w:style>
  <w:style w:type="character" w:customStyle="1" w:styleId="Caractredecontact">
    <w:name w:val="Caractère de contact"/>
    <w:basedOn w:val="Policepardfaut"/>
    <w:link w:val="Contact"/>
    <w:uiPriority w:val="1"/>
    <w:rsid w:val="00FB564B"/>
    <w:rPr>
      <w:rFonts w:ascii="Calibri" w:hAnsi="Calibri" w:cs="Calibri"/>
    </w:r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FB564B"/>
    <w:rPr>
      <w:rFonts w:ascii="Calibri" w:hAnsi="Calibri" w:cs="Calibri"/>
    </w:rPr>
  </w:style>
  <w:style w:type="character" w:styleId="Mention">
    <w:name w:val="Mention"/>
    <w:basedOn w:val="Policepardfaut"/>
    <w:uiPriority w:val="99"/>
    <w:semiHidden/>
    <w:unhideWhenUsed/>
    <w:rsid w:val="00FB564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FB564B"/>
    <w:pPr>
      <w:numPr>
        <w:numId w:val="3"/>
      </w:numPr>
    </w:pPr>
  </w:style>
  <w:style w:type="numbering" w:styleId="1ai">
    <w:name w:val="Outline List 1"/>
    <w:basedOn w:val="Aucuneliste"/>
    <w:uiPriority w:val="99"/>
    <w:semiHidden/>
    <w:unhideWhenUsed/>
    <w:rsid w:val="00FB564B"/>
    <w:pPr>
      <w:numPr>
        <w:numId w:val="4"/>
      </w:numPr>
    </w:pPr>
  </w:style>
  <w:style w:type="character" w:styleId="CodeHTML">
    <w:name w:val="HTML Code"/>
    <w:basedOn w:val="Policepardfaut"/>
    <w:uiPriority w:val="99"/>
    <w:semiHidden/>
    <w:unhideWhenUsed/>
    <w:rsid w:val="00FB564B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FB564B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FB564B"/>
    <w:pPr>
      <w:spacing w:after="0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FB564B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FB564B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FB564B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FB564B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FB564B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FB564B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FB564B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B564B"/>
    <w:pPr>
      <w:spacing w:after="0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B564B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FB564B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FB564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FB564B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FB564B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FB564B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FB564B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FB564B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FB564B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FB564B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B564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FB564B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FB564B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FB564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FB564B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FB564B"/>
  </w:style>
  <w:style w:type="character" w:styleId="Titredulivre">
    <w:name w:val="Book Title"/>
    <w:basedOn w:val="Policepardfaut"/>
    <w:uiPriority w:val="33"/>
    <w:semiHidden/>
    <w:rsid w:val="00FB564B"/>
    <w:rPr>
      <w:rFonts w:ascii="Calibri" w:hAnsi="Calibri" w:cs="Calibri"/>
      <w:b/>
      <w:bCs/>
      <w:i/>
      <w:iCs/>
      <w:spacing w:val="5"/>
    </w:rPr>
  </w:style>
  <w:style w:type="character" w:styleId="Mot-dise">
    <w:name w:val="Hashtag"/>
    <w:basedOn w:val="Policepardfaut"/>
    <w:uiPriority w:val="99"/>
    <w:semiHidden/>
    <w:unhideWhenUsed/>
    <w:rsid w:val="00FB564B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FB564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FB564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FB564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FB564B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FB564B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FB564B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FB564B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FB564B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FB564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FB564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FB564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FB564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FB564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FB564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FB564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FB564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FB564B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FB564B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FB564B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FB564B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FB564B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FB564B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FB564B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FB564B"/>
    <w:pPr>
      <w:numPr>
        <w:numId w:val="7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FB564B"/>
    <w:pPr>
      <w:numPr>
        <w:numId w:val="8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FB564B"/>
    <w:pPr>
      <w:numPr>
        <w:numId w:val="9"/>
      </w:numPr>
      <w:contextualSpacing/>
    </w:pPr>
  </w:style>
  <w:style w:type="paragraph" w:styleId="Listepuces">
    <w:name w:val="List Bullet"/>
    <w:basedOn w:val="Normal"/>
    <w:uiPriority w:val="99"/>
    <w:semiHidden/>
    <w:unhideWhenUsed/>
    <w:rsid w:val="00FB564B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FB564B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FB564B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FB564B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FB564B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FB564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FB564B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FB56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FB56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FB564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FB564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FB564B"/>
    <w:pPr>
      <w:spacing w:after="0"/>
    </w:pPr>
  </w:style>
  <w:style w:type="paragraph" w:styleId="Textedemacro">
    <w:name w:val="macro"/>
    <w:link w:val="TextedemacroCar"/>
    <w:uiPriority w:val="99"/>
    <w:semiHidden/>
    <w:unhideWhenUsed/>
    <w:rsid w:val="00FB564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FB564B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FB564B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B564B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B564B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B564B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FB564B"/>
    <w:pPr>
      <w:spacing w:after="0"/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FB564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FB564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FB564B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FB564B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FB564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FB564B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FB564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FB564B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B564B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B564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B564B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FB564B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B564B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564B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FB564B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FB564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B564B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B564B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semiHidden/>
    <w:rsid w:val="00FB564B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FB564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FB564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564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564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B564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B564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B564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FB564B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FB564B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FB564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FB564B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FB564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FB564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FB564B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FB564B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FB564B"/>
    <w:rPr>
      <w:rFonts w:ascii="Times New Roman" w:hAnsi="Times New Roman"/>
      <w:sz w:val="24"/>
      <w:szCs w:val="24"/>
    </w:rPr>
  </w:style>
  <w:style w:type="character" w:styleId="SmartHyperlink">
    <w:name w:val="Smart Hyperlink"/>
    <w:basedOn w:val="Policepardfaut"/>
    <w:uiPriority w:val="99"/>
    <w:semiHidden/>
    <w:unhideWhenUsed/>
    <w:rsid w:val="00FB564B"/>
    <w:rPr>
      <w:rFonts w:ascii="Calibri" w:hAnsi="Calibri" w:cs="Calibri"/>
      <w:u w:val="dotted"/>
    </w:rPr>
  </w:style>
  <w:style w:type="character" w:styleId="Mentionnonrsolue">
    <w:name w:val="Unresolved Mention"/>
    <w:basedOn w:val="Policepardfaut"/>
    <w:uiPriority w:val="99"/>
    <w:semiHidden/>
    <w:unhideWhenUsed/>
    <w:rsid w:val="00FB564B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FB564B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B564B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FB564B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FB564B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FB564B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FB564B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FB564B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FB564B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FB564B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FB564B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FB564B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FB564B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FB564B"/>
    <w:pPr>
      <w:spacing w:after="22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FB564B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FB564B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FB564B"/>
    <w:pPr>
      <w:spacing w:after="0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FB564B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FB564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FB564B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FB564B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FB564B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FB564B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FB564B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FB564B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FB564B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FB564B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FB564B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FB564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FB564B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FB564B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FB564B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FB564B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FB564B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FB564B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FB564B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FB564B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FB564B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FB564B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FB564B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FB564B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FB564B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FB564B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FB564B"/>
    <w:pPr>
      <w:spacing w:after="0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FB564B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FB564B"/>
  </w:style>
  <w:style w:type="character" w:customStyle="1" w:styleId="SalutationsCar">
    <w:name w:val="Salutations Car"/>
    <w:basedOn w:val="Policepardfaut"/>
    <w:link w:val="Salutations"/>
    <w:uiPriority w:val="99"/>
    <w:semiHidden/>
    <w:rsid w:val="00FB564B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FB564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FB564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FB564B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FB564B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FB564B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FB564B"/>
    <w:pPr>
      <w:spacing w:after="0"/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FB564B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FB564B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FB564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FB564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FB564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FB564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FB564B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B564B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B564B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B564B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B564B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B564B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B564B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B564B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B564B"/>
    <w:pPr>
      <w:spacing w:after="0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FB564B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FB564B"/>
    <w:pPr>
      <w:spacing w:after="0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FB564B"/>
    <w:rPr>
      <w:rFonts w:ascii="Consolas" w:hAnsi="Consolas" w:cs="Calibri"/>
      <w:sz w:val="21"/>
      <w:szCs w:val="21"/>
    </w:rPr>
  </w:style>
  <w:style w:type="table" w:styleId="Grilledetableau1">
    <w:name w:val="Table Grid 1"/>
    <w:basedOn w:val="TableauNormal"/>
    <w:uiPriority w:val="99"/>
    <w:semiHidden/>
    <w:unhideWhenUsed/>
    <w:rsid w:val="00FB564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FB564B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FB564B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FB564B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FB564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FB564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FB564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FB564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FB564B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FB564B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FB564B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FB564B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FB564B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FB564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FB564B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FB564B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FB564B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FB564B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FB564B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FB564B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FB564B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FB564B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FB564B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FB564B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FB564B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FB564B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FB564B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FB564B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FB564B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FB564B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FB564B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B564B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B564B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FB564B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FB564B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FB564B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FB564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FB56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FB564B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FB564B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FB564B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B564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erMind\AppData\Local\Microsoft\Office\16.0\DTS\fr-FR%7bD40A3D65-2456-4301-896D-54384B31ABF8%7d\%7b124135FB-D7B3-4E57-86D5-A7C26040E6FF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D07577A-3886-40E2-ACD4-DF1781C19C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{124135FB-D7B3-4E57-86D5-A7C26040E6FF}tf22746018_win32</Template>
  <TotalTime>0</TotalTime>
  <Pages>1</Pages>
  <Words>230</Words>
  <Characters>1315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2020-11-16T12:54:00Z</dcterms:created>
  <dcterms:modified xsi:type="dcterms:W3CDTF">2021-09-14T07:16:00Z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